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270"/>
        <w:gridCol w:w="720"/>
        <w:gridCol w:w="270"/>
        <w:gridCol w:w="1562"/>
        <w:gridCol w:w="508"/>
        <w:gridCol w:w="9"/>
        <w:gridCol w:w="385"/>
        <w:gridCol w:w="352"/>
        <w:gridCol w:w="1204"/>
        <w:gridCol w:w="1204"/>
        <w:gridCol w:w="3561"/>
      </w:tblGrid>
      <w:tr w:rsidR="00D21FBA" w14:paraId="3B194E2F" w14:textId="77777777" w:rsidTr="0058166F">
        <w:tc>
          <w:tcPr>
            <w:tcW w:w="10783" w:type="dxa"/>
            <w:gridSpan w:val="12"/>
            <w:vAlign w:val="center"/>
          </w:tcPr>
          <w:p w14:paraId="0725401D" w14:textId="77777777" w:rsidR="00D21FBA" w:rsidRPr="001C1ADF" w:rsidRDefault="00D21FBA" w:rsidP="001C1ADF">
            <w:pPr>
              <w:jc w:val="center"/>
              <w:rPr>
                <w:b/>
                <w:sz w:val="32"/>
              </w:rPr>
            </w:pPr>
            <w:r w:rsidRPr="001C1ADF">
              <w:rPr>
                <w:b/>
                <w:sz w:val="32"/>
              </w:rPr>
              <w:t>PREPACKING WORKSHEET</w:t>
            </w:r>
          </w:p>
        </w:tc>
      </w:tr>
      <w:tr w:rsidR="00D21FBA" w14:paraId="2D06710F" w14:textId="77777777" w:rsidTr="0058166F">
        <w:tc>
          <w:tcPr>
            <w:tcW w:w="10783" w:type="dxa"/>
            <w:gridSpan w:val="12"/>
            <w:vAlign w:val="center"/>
          </w:tcPr>
          <w:p w14:paraId="54D93D03" w14:textId="77777777" w:rsidR="00D21FBA" w:rsidRPr="001C1ADF" w:rsidRDefault="009E7100" w:rsidP="001C1ADF">
            <w:pPr>
              <w:jc w:val="center"/>
              <w:rPr>
                <w:b/>
                <w:sz w:val="32"/>
              </w:rPr>
            </w:pPr>
            <w:r w:rsidRPr="001C1ADF">
              <w:rPr>
                <w:b/>
                <w:sz w:val="32"/>
              </w:rPr>
              <w:t xml:space="preserve">JABATAN FARMASI </w:t>
            </w:r>
            <w:r w:rsidR="00D21FBA" w:rsidRPr="001C1ADF">
              <w:rPr>
                <w:b/>
                <w:sz w:val="32"/>
              </w:rPr>
              <w:t>HOSPITAL KENINGAU</w:t>
            </w:r>
          </w:p>
        </w:tc>
      </w:tr>
      <w:tr w:rsidR="00D21FBA" w14:paraId="17A8F7DA" w14:textId="77777777" w:rsidTr="004E73AC">
        <w:trPr>
          <w:trHeight w:val="144"/>
        </w:trPr>
        <w:tc>
          <w:tcPr>
            <w:tcW w:w="10783" w:type="dxa"/>
            <w:gridSpan w:val="12"/>
            <w:vAlign w:val="center"/>
          </w:tcPr>
          <w:p w14:paraId="6B2C2589" w14:textId="77777777" w:rsidR="00D21FBA" w:rsidRPr="004E73AC" w:rsidRDefault="00D21FBA" w:rsidP="001C1ADF">
            <w:pPr>
              <w:rPr>
                <w:sz w:val="14"/>
                <w:szCs w:val="12"/>
              </w:rPr>
            </w:pPr>
          </w:p>
        </w:tc>
      </w:tr>
      <w:tr w:rsidR="00D21FBA" w:rsidRPr="001C1ADF" w14:paraId="51F6A904" w14:textId="77777777" w:rsidTr="0058166F">
        <w:tc>
          <w:tcPr>
            <w:tcW w:w="10783" w:type="dxa"/>
            <w:gridSpan w:val="12"/>
            <w:vAlign w:val="center"/>
          </w:tcPr>
          <w:p w14:paraId="48391C12" w14:textId="77777777" w:rsidR="00D21FBA" w:rsidRPr="001C1ADF" w:rsidRDefault="00D21FBA" w:rsidP="001C1ADF">
            <w:pPr>
              <w:rPr>
                <w:b/>
                <w:u w:val="single"/>
              </w:rPr>
            </w:pPr>
            <w:r w:rsidRPr="001C1ADF">
              <w:rPr>
                <w:b/>
                <w:u w:val="single"/>
              </w:rPr>
              <w:t>GENERAL INFORMATION</w:t>
            </w:r>
          </w:p>
        </w:tc>
      </w:tr>
      <w:tr w:rsidR="00D21FBA" w14:paraId="7DA72272" w14:textId="77777777" w:rsidTr="0058166F">
        <w:tc>
          <w:tcPr>
            <w:tcW w:w="10783" w:type="dxa"/>
            <w:gridSpan w:val="12"/>
            <w:vAlign w:val="center"/>
          </w:tcPr>
          <w:p w14:paraId="7EBEED6B" w14:textId="77777777" w:rsidR="00D21FBA" w:rsidRPr="001C1ADF" w:rsidRDefault="00D21FBA" w:rsidP="001C1ADF">
            <w:pPr>
              <w:rPr>
                <w:sz w:val="10"/>
              </w:rPr>
            </w:pPr>
          </w:p>
        </w:tc>
      </w:tr>
      <w:tr w:rsidR="001C1ADF" w14:paraId="17C763F3" w14:textId="77777777" w:rsidTr="0058166F">
        <w:tc>
          <w:tcPr>
            <w:tcW w:w="4077" w:type="dxa"/>
            <w:gridSpan w:val="7"/>
            <w:vAlign w:val="center"/>
          </w:tcPr>
          <w:p w14:paraId="0FE163EE" w14:textId="77777777" w:rsidR="001C1ADF" w:rsidRDefault="001C1ADF" w:rsidP="001C1ADF">
            <w:r>
              <w:t>Worksheet ID</w:t>
            </w:r>
          </w:p>
        </w:tc>
        <w:tc>
          <w:tcPr>
            <w:tcW w:w="385" w:type="dxa"/>
            <w:vAlign w:val="center"/>
          </w:tcPr>
          <w:p w14:paraId="54C36652" w14:textId="77777777" w:rsidR="001C1ADF" w:rsidRDefault="001C1ADF" w:rsidP="001C1ADF">
            <w:r>
              <w:t>:</w:t>
            </w:r>
          </w:p>
        </w:tc>
        <w:tc>
          <w:tcPr>
            <w:tcW w:w="6321" w:type="dxa"/>
            <w:gridSpan w:val="4"/>
            <w:vAlign w:val="center"/>
          </w:tcPr>
          <w:p w14:paraId="67392EDB" w14:textId="046B04E0" w:rsidR="001C1ADF" w:rsidRDefault="00B84688" w:rsidP="001C1ADF">
            <w:r w:rsidRPr="00B84688">
              <w:t xml:space="preserve">{{ </w:t>
            </w:r>
            <w:proofErr w:type="spellStart"/>
            <w:r w:rsidRPr="00B84688">
              <w:t>idPrabungkus</w:t>
            </w:r>
            <w:proofErr w:type="spellEnd"/>
            <w:r w:rsidRPr="00B84688">
              <w:t xml:space="preserve"> }}</w:t>
            </w:r>
          </w:p>
        </w:tc>
      </w:tr>
      <w:tr w:rsidR="001C1ADF" w14:paraId="13677786" w14:textId="77777777" w:rsidTr="0058166F">
        <w:tc>
          <w:tcPr>
            <w:tcW w:w="4077" w:type="dxa"/>
            <w:gridSpan w:val="7"/>
            <w:vAlign w:val="center"/>
          </w:tcPr>
          <w:p w14:paraId="57521354" w14:textId="77777777" w:rsidR="001C1ADF" w:rsidRDefault="001C1ADF" w:rsidP="001C1ADF">
            <w:r>
              <w:t>Date Packed</w:t>
            </w:r>
          </w:p>
        </w:tc>
        <w:tc>
          <w:tcPr>
            <w:tcW w:w="385" w:type="dxa"/>
            <w:vAlign w:val="center"/>
          </w:tcPr>
          <w:p w14:paraId="02BC643F" w14:textId="77777777" w:rsidR="001C1ADF" w:rsidRDefault="001C1ADF" w:rsidP="001C1ADF">
            <w:r>
              <w:t>:</w:t>
            </w:r>
          </w:p>
        </w:tc>
        <w:tc>
          <w:tcPr>
            <w:tcW w:w="6321" w:type="dxa"/>
            <w:gridSpan w:val="4"/>
            <w:vAlign w:val="center"/>
          </w:tcPr>
          <w:p w14:paraId="105E797D" w14:textId="288A9D3C" w:rsidR="001C1ADF" w:rsidRDefault="00B84688" w:rsidP="001C1ADF">
            <w:r w:rsidRPr="00B84688">
              <w:t xml:space="preserve">{{ </w:t>
            </w:r>
            <w:proofErr w:type="spellStart"/>
            <w:r w:rsidRPr="00B84688">
              <w:t>tarikh</w:t>
            </w:r>
            <w:proofErr w:type="spellEnd"/>
            <w:r w:rsidRPr="00B84688">
              <w:t xml:space="preserve"> }}</w:t>
            </w:r>
          </w:p>
        </w:tc>
      </w:tr>
      <w:tr w:rsidR="001C1ADF" w14:paraId="03EDC8F4" w14:textId="77777777" w:rsidTr="0058166F">
        <w:tc>
          <w:tcPr>
            <w:tcW w:w="4077" w:type="dxa"/>
            <w:gridSpan w:val="7"/>
            <w:vAlign w:val="center"/>
          </w:tcPr>
          <w:p w14:paraId="03610243" w14:textId="77777777" w:rsidR="001C1ADF" w:rsidRDefault="001C1ADF" w:rsidP="001C1ADF">
            <w:r>
              <w:t>Item Description</w:t>
            </w:r>
          </w:p>
        </w:tc>
        <w:tc>
          <w:tcPr>
            <w:tcW w:w="385" w:type="dxa"/>
            <w:vAlign w:val="center"/>
          </w:tcPr>
          <w:p w14:paraId="3BA068C1" w14:textId="77777777" w:rsidR="001C1ADF" w:rsidRDefault="001C1ADF" w:rsidP="001C1ADF">
            <w:r>
              <w:t>:</w:t>
            </w:r>
          </w:p>
        </w:tc>
        <w:tc>
          <w:tcPr>
            <w:tcW w:w="6321" w:type="dxa"/>
            <w:gridSpan w:val="4"/>
            <w:vAlign w:val="center"/>
          </w:tcPr>
          <w:p w14:paraId="13DF9898" w14:textId="0BDC7890" w:rsidR="001C1ADF" w:rsidRDefault="00B84688" w:rsidP="001C1ADF">
            <w:r w:rsidRPr="00B84688">
              <w:t xml:space="preserve">{{ </w:t>
            </w:r>
            <w:proofErr w:type="spellStart"/>
            <w:r w:rsidRPr="00B84688">
              <w:t>namaUbat</w:t>
            </w:r>
            <w:proofErr w:type="spellEnd"/>
            <w:r w:rsidRPr="00B84688">
              <w:t xml:space="preserve"> }}</w:t>
            </w:r>
          </w:p>
        </w:tc>
      </w:tr>
      <w:tr w:rsidR="001C1ADF" w14:paraId="0822AC9D" w14:textId="77777777" w:rsidTr="0058166F">
        <w:tc>
          <w:tcPr>
            <w:tcW w:w="4077" w:type="dxa"/>
            <w:gridSpan w:val="7"/>
            <w:vAlign w:val="center"/>
          </w:tcPr>
          <w:p w14:paraId="5442E1ED" w14:textId="77777777" w:rsidR="001C1ADF" w:rsidRDefault="001C1ADF" w:rsidP="001C1ADF">
            <w:r>
              <w:t>Brand Name</w:t>
            </w:r>
          </w:p>
        </w:tc>
        <w:tc>
          <w:tcPr>
            <w:tcW w:w="385" w:type="dxa"/>
            <w:vAlign w:val="center"/>
          </w:tcPr>
          <w:p w14:paraId="24E21E29" w14:textId="77777777" w:rsidR="001C1ADF" w:rsidRDefault="001C1ADF" w:rsidP="001C1ADF">
            <w:r>
              <w:t>:</w:t>
            </w:r>
          </w:p>
        </w:tc>
        <w:tc>
          <w:tcPr>
            <w:tcW w:w="6321" w:type="dxa"/>
            <w:gridSpan w:val="4"/>
            <w:vAlign w:val="center"/>
          </w:tcPr>
          <w:p w14:paraId="11ABD54D" w14:textId="7FA29626" w:rsidR="001C1ADF" w:rsidRDefault="00B84688" w:rsidP="001C1ADF">
            <w:r w:rsidRPr="00B84688">
              <w:t xml:space="preserve">{{ </w:t>
            </w:r>
            <w:proofErr w:type="spellStart"/>
            <w:r w:rsidRPr="00B84688">
              <w:t>namaDagangan</w:t>
            </w:r>
            <w:proofErr w:type="spellEnd"/>
            <w:r w:rsidRPr="00B84688">
              <w:t xml:space="preserve"> }}</w:t>
            </w:r>
          </w:p>
        </w:tc>
      </w:tr>
      <w:tr w:rsidR="001C1ADF" w14:paraId="66F6F053" w14:textId="77777777" w:rsidTr="0058166F">
        <w:tc>
          <w:tcPr>
            <w:tcW w:w="4077" w:type="dxa"/>
            <w:gridSpan w:val="7"/>
            <w:vAlign w:val="center"/>
          </w:tcPr>
          <w:p w14:paraId="3544BB02" w14:textId="77777777" w:rsidR="001C1ADF" w:rsidRDefault="001C1ADF" w:rsidP="001C1ADF">
            <w:r>
              <w:t>Batch Number</w:t>
            </w:r>
          </w:p>
        </w:tc>
        <w:tc>
          <w:tcPr>
            <w:tcW w:w="385" w:type="dxa"/>
            <w:vAlign w:val="center"/>
          </w:tcPr>
          <w:p w14:paraId="28C70981" w14:textId="77777777" w:rsidR="001C1ADF" w:rsidRDefault="001C1ADF" w:rsidP="001C1ADF">
            <w:r>
              <w:t>:</w:t>
            </w:r>
          </w:p>
        </w:tc>
        <w:tc>
          <w:tcPr>
            <w:tcW w:w="6321" w:type="dxa"/>
            <w:gridSpan w:val="4"/>
            <w:vAlign w:val="center"/>
          </w:tcPr>
          <w:p w14:paraId="76C4622B" w14:textId="535539A7" w:rsidR="001C1ADF" w:rsidRDefault="00B84688" w:rsidP="001C1ADF">
            <w:r w:rsidRPr="00B84688">
              <w:t xml:space="preserve">{{ </w:t>
            </w:r>
            <w:proofErr w:type="spellStart"/>
            <w:r w:rsidRPr="00B84688">
              <w:t>nomborKelompok</w:t>
            </w:r>
            <w:proofErr w:type="spellEnd"/>
            <w:r w:rsidRPr="00B84688">
              <w:t xml:space="preserve"> }}</w:t>
            </w:r>
          </w:p>
        </w:tc>
      </w:tr>
      <w:tr w:rsidR="001C1ADF" w14:paraId="41121A9D" w14:textId="77777777" w:rsidTr="0058166F">
        <w:tc>
          <w:tcPr>
            <w:tcW w:w="4077" w:type="dxa"/>
            <w:gridSpan w:val="7"/>
            <w:vAlign w:val="center"/>
          </w:tcPr>
          <w:p w14:paraId="2A6E7ECA" w14:textId="77777777" w:rsidR="001C1ADF" w:rsidRDefault="001C1ADF" w:rsidP="001C1ADF">
            <w:r>
              <w:t>Manufacturer Name</w:t>
            </w:r>
          </w:p>
        </w:tc>
        <w:tc>
          <w:tcPr>
            <w:tcW w:w="385" w:type="dxa"/>
            <w:vAlign w:val="center"/>
          </w:tcPr>
          <w:p w14:paraId="6C02CEAB" w14:textId="77777777" w:rsidR="001C1ADF" w:rsidRDefault="001C1ADF" w:rsidP="001C1ADF">
            <w:r>
              <w:t>:</w:t>
            </w:r>
          </w:p>
        </w:tc>
        <w:tc>
          <w:tcPr>
            <w:tcW w:w="6321" w:type="dxa"/>
            <w:gridSpan w:val="4"/>
            <w:vAlign w:val="center"/>
          </w:tcPr>
          <w:p w14:paraId="42BF544E" w14:textId="0F2BF178" w:rsidR="001C1ADF" w:rsidRDefault="00B84688" w:rsidP="001C1ADF">
            <w:r w:rsidRPr="00B84688">
              <w:t xml:space="preserve">{{ </w:t>
            </w:r>
            <w:proofErr w:type="spellStart"/>
            <w:r w:rsidRPr="00B84688">
              <w:t>pengilang</w:t>
            </w:r>
            <w:proofErr w:type="spellEnd"/>
            <w:r w:rsidRPr="00B84688">
              <w:t xml:space="preserve"> }}</w:t>
            </w:r>
          </w:p>
        </w:tc>
      </w:tr>
      <w:tr w:rsidR="001C1ADF" w14:paraId="6434838F" w14:textId="77777777" w:rsidTr="0058166F">
        <w:tc>
          <w:tcPr>
            <w:tcW w:w="4077" w:type="dxa"/>
            <w:gridSpan w:val="7"/>
            <w:vAlign w:val="center"/>
          </w:tcPr>
          <w:p w14:paraId="6E93D08D" w14:textId="77777777" w:rsidR="001C1ADF" w:rsidRDefault="001C1ADF" w:rsidP="001C1ADF">
            <w:r>
              <w:t>MAL Number</w:t>
            </w:r>
          </w:p>
        </w:tc>
        <w:tc>
          <w:tcPr>
            <w:tcW w:w="385" w:type="dxa"/>
            <w:vAlign w:val="center"/>
          </w:tcPr>
          <w:p w14:paraId="37B4910F" w14:textId="77777777" w:rsidR="001C1ADF" w:rsidRDefault="001C1ADF" w:rsidP="001C1ADF">
            <w:r>
              <w:t>:</w:t>
            </w:r>
          </w:p>
        </w:tc>
        <w:tc>
          <w:tcPr>
            <w:tcW w:w="6321" w:type="dxa"/>
            <w:gridSpan w:val="4"/>
            <w:vAlign w:val="center"/>
          </w:tcPr>
          <w:p w14:paraId="252DAC37" w14:textId="2DF2C8F7" w:rsidR="001C1ADF" w:rsidRDefault="00B84688" w:rsidP="001C1ADF">
            <w:r w:rsidRPr="00B84688">
              <w:t xml:space="preserve">{{ </w:t>
            </w:r>
            <w:proofErr w:type="spellStart"/>
            <w:r w:rsidRPr="00B84688">
              <w:t>nomborMAL</w:t>
            </w:r>
            <w:proofErr w:type="spellEnd"/>
            <w:r w:rsidRPr="00B84688">
              <w:t xml:space="preserve"> }}</w:t>
            </w:r>
          </w:p>
        </w:tc>
      </w:tr>
      <w:tr w:rsidR="001C1ADF" w14:paraId="0BA3EC13" w14:textId="77777777" w:rsidTr="0058166F">
        <w:tc>
          <w:tcPr>
            <w:tcW w:w="4077" w:type="dxa"/>
            <w:gridSpan w:val="7"/>
            <w:vAlign w:val="center"/>
          </w:tcPr>
          <w:p w14:paraId="4DA7ED06" w14:textId="77777777" w:rsidR="001C1ADF" w:rsidRDefault="001C1ADF" w:rsidP="001C1ADF">
            <w:r>
              <w:t>Original Expiry Date</w:t>
            </w:r>
          </w:p>
        </w:tc>
        <w:tc>
          <w:tcPr>
            <w:tcW w:w="385" w:type="dxa"/>
            <w:vAlign w:val="center"/>
          </w:tcPr>
          <w:p w14:paraId="3E3CE47C" w14:textId="77777777" w:rsidR="001C1ADF" w:rsidRDefault="001C1ADF" w:rsidP="001C1ADF">
            <w:r>
              <w:t>:</w:t>
            </w:r>
          </w:p>
        </w:tc>
        <w:tc>
          <w:tcPr>
            <w:tcW w:w="6321" w:type="dxa"/>
            <w:gridSpan w:val="4"/>
            <w:vAlign w:val="center"/>
          </w:tcPr>
          <w:p w14:paraId="411632B4" w14:textId="0EE97737" w:rsidR="001C1ADF" w:rsidRDefault="00B84688" w:rsidP="001C1ADF">
            <w:r w:rsidRPr="00B84688">
              <w:t xml:space="preserve">{{ </w:t>
            </w:r>
            <w:proofErr w:type="spellStart"/>
            <w:r w:rsidRPr="00B84688">
              <w:t>tarikhLuputAsal</w:t>
            </w:r>
            <w:proofErr w:type="spellEnd"/>
            <w:r w:rsidRPr="00B84688">
              <w:t xml:space="preserve"> }}</w:t>
            </w:r>
          </w:p>
        </w:tc>
      </w:tr>
      <w:tr w:rsidR="001C1ADF" w14:paraId="7C93363C" w14:textId="77777777" w:rsidTr="0058166F">
        <w:tc>
          <w:tcPr>
            <w:tcW w:w="10783" w:type="dxa"/>
            <w:gridSpan w:val="12"/>
            <w:vAlign w:val="center"/>
          </w:tcPr>
          <w:p w14:paraId="2AA44FB9" w14:textId="77777777" w:rsidR="001C1ADF" w:rsidRPr="0058166F" w:rsidRDefault="001C1ADF" w:rsidP="001C1ADF">
            <w:pPr>
              <w:rPr>
                <w:sz w:val="16"/>
                <w:szCs w:val="12"/>
              </w:rPr>
            </w:pPr>
          </w:p>
        </w:tc>
      </w:tr>
      <w:tr w:rsidR="001C1ADF" w14:paraId="7B182170" w14:textId="77777777" w:rsidTr="0058166F">
        <w:tc>
          <w:tcPr>
            <w:tcW w:w="10783" w:type="dxa"/>
            <w:gridSpan w:val="12"/>
            <w:vAlign w:val="center"/>
          </w:tcPr>
          <w:p w14:paraId="36948752" w14:textId="77777777" w:rsidR="001C1ADF" w:rsidRPr="001C1ADF" w:rsidRDefault="001C1ADF" w:rsidP="001C1ADF">
            <w:pPr>
              <w:rPr>
                <w:b/>
                <w:u w:val="single"/>
              </w:rPr>
            </w:pPr>
            <w:r w:rsidRPr="001C1ADF">
              <w:rPr>
                <w:b/>
                <w:u w:val="single"/>
              </w:rPr>
              <w:t>PREPACKING DETAILS</w:t>
            </w:r>
          </w:p>
        </w:tc>
      </w:tr>
      <w:tr w:rsidR="001C1ADF" w14:paraId="74F439AD" w14:textId="77777777" w:rsidTr="0058166F">
        <w:tc>
          <w:tcPr>
            <w:tcW w:w="10783" w:type="dxa"/>
            <w:gridSpan w:val="12"/>
            <w:vAlign w:val="center"/>
          </w:tcPr>
          <w:p w14:paraId="67C7BEEB" w14:textId="77777777" w:rsidR="001C1ADF" w:rsidRPr="001C1ADF" w:rsidRDefault="001C1ADF" w:rsidP="001C1ADF">
            <w:pPr>
              <w:rPr>
                <w:sz w:val="10"/>
              </w:rPr>
            </w:pPr>
          </w:p>
        </w:tc>
      </w:tr>
      <w:tr w:rsidR="001C1ADF" w14:paraId="2841CD4E" w14:textId="77777777" w:rsidTr="0058166F">
        <w:tc>
          <w:tcPr>
            <w:tcW w:w="4077" w:type="dxa"/>
            <w:gridSpan w:val="7"/>
            <w:vAlign w:val="center"/>
          </w:tcPr>
          <w:p w14:paraId="585588CC" w14:textId="77777777" w:rsidR="001C1ADF" w:rsidRDefault="001C1ADF" w:rsidP="001C1ADF">
            <w:r>
              <w:t>Final Packaging Description</w:t>
            </w:r>
          </w:p>
        </w:tc>
        <w:tc>
          <w:tcPr>
            <w:tcW w:w="385" w:type="dxa"/>
            <w:vAlign w:val="center"/>
          </w:tcPr>
          <w:p w14:paraId="646DEA20" w14:textId="77777777" w:rsidR="001C1ADF" w:rsidRDefault="001C1ADF" w:rsidP="001C1ADF">
            <w:r>
              <w:t>:</w:t>
            </w:r>
          </w:p>
        </w:tc>
        <w:tc>
          <w:tcPr>
            <w:tcW w:w="6321" w:type="dxa"/>
            <w:gridSpan w:val="4"/>
            <w:vAlign w:val="center"/>
          </w:tcPr>
          <w:p w14:paraId="67BBBCAB" w14:textId="4B186D34" w:rsidR="001C1ADF" w:rsidRDefault="00B84688" w:rsidP="001C1ADF">
            <w:r w:rsidRPr="00B84688">
              <w:t xml:space="preserve">{{ </w:t>
            </w:r>
            <w:proofErr w:type="spellStart"/>
            <w:r w:rsidRPr="00B84688">
              <w:t>deskripsiPek</w:t>
            </w:r>
            <w:proofErr w:type="spellEnd"/>
            <w:r w:rsidRPr="00B84688">
              <w:t xml:space="preserve"> }}</w:t>
            </w:r>
          </w:p>
        </w:tc>
      </w:tr>
      <w:tr w:rsidR="001C1ADF" w14:paraId="48023891" w14:textId="77777777" w:rsidTr="0058166F">
        <w:tc>
          <w:tcPr>
            <w:tcW w:w="4077" w:type="dxa"/>
            <w:gridSpan w:val="7"/>
            <w:vAlign w:val="center"/>
          </w:tcPr>
          <w:p w14:paraId="7F6DF35D" w14:textId="77777777" w:rsidR="001C1ADF" w:rsidRDefault="001C1ADF" w:rsidP="001C1ADF">
            <w:r w:rsidRPr="00D21FBA">
              <w:t>Quantity To Prepack (SKU)</w:t>
            </w:r>
          </w:p>
        </w:tc>
        <w:tc>
          <w:tcPr>
            <w:tcW w:w="385" w:type="dxa"/>
            <w:vAlign w:val="center"/>
          </w:tcPr>
          <w:p w14:paraId="381E224F" w14:textId="77777777" w:rsidR="001C1ADF" w:rsidRDefault="001C1ADF" w:rsidP="001C1ADF">
            <w:r>
              <w:t>:</w:t>
            </w:r>
          </w:p>
        </w:tc>
        <w:tc>
          <w:tcPr>
            <w:tcW w:w="6321" w:type="dxa"/>
            <w:gridSpan w:val="4"/>
            <w:vAlign w:val="center"/>
          </w:tcPr>
          <w:p w14:paraId="7716FD59" w14:textId="3C0CBF61" w:rsidR="001C1ADF" w:rsidRDefault="00B84688" w:rsidP="001C1ADF">
            <w:r w:rsidRPr="00B84688">
              <w:t xml:space="preserve">{{ </w:t>
            </w:r>
            <w:proofErr w:type="spellStart"/>
            <w:r w:rsidRPr="00B84688">
              <w:t>kuantitiUntukDiprabungkus</w:t>
            </w:r>
            <w:proofErr w:type="spellEnd"/>
            <w:r w:rsidRPr="00B84688">
              <w:t xml:space="preserve"> }}</w:t>
            </w:r>
          </w:p>
        </w:tc>
      </w:tr>
      <w:tr w:rsidR="001C1ADF" w14:paraId="7D84AFA2" w14:textId="77777777" w:rsidTr="0058166F">
        <w:tc>
          <w:tcPr>
            <w:tcW w:w="4077" w:type="dxa"/>
            <w:gridSpan w:val="7"/>
            <w:vAlign w:val="center"/>
          </w:tcPr>
          <w:p w14:paraId="1840E89F" w14:textId="77777777" w:rsidR="001C1ADF" w:rsidRDefault="001C1ADF" w:rsidP="001C1ADF">
            <w:r w:rsidRPr="00D21FBA">
              <w:t>Expected Prepack Quantity (PKU)</w:t>
            </w:r>
          </w:p>
        </w:tc>
        <w:tc>
          <w:tcPr>
            <w:tcW w:w="385" w:type="dxa"/>
            <w:vAlign w:val="center"/>
          </w:tcPr>
          <w:p w14:paraId="0D28DC5A" w14:textId="77777777" w:rsidR="001C1ADF" w:rsidRDefault="001C1ADF" w:rsidP="001C1ADF">
            <w:r>
              <w:t>:</w:t>
            </w:r>
          </w:p>
        </w:tc>
        <w:tc>
          <w:tcPr>
            <w:tcW w:w="6321" w:type="dxa"/>
            <w:gridSpan w:val="4"/>
            <w:vAlign w:val="center"/>
          </w:tcPr>
          <w:p w14:paraId="739A3232" w14:textId="426F832E" w:rsidR="001C1ADF" w:rsidRDefault="00B84688" w:rsidP="001C1ADF">
            <w:r w:rsidRPr="00B84688">
              <w:t xml:space="preserve">{{ </w:t>
            </w:r>
            <w:proofErr w:type="spellStart"/>
            <w:r w:rsidRPr="00B84688">
              <w:t>jumlahPekDihasilkan</w:t>
            </w:r>
            <w:proofErr w:type="spellEnd"/>
            <w:r w:rsidRPr="00B84688">
              <w:t xml:space="preserve"> }}</w:t>
            </w:r>
          </w:p>
        </w:tc>
      </w:tr>
      <w:tr w:rsidR="001C1ADF" w14:paraId="75579A1F" w14:textId="77777777" w:rsidTr="0058166F">
        <w:tc>
          <w:tcPr>
            <w:tcW w:w="4077" w:type="dxa"/>
            <w:gridSpan w:val="7"/>
            <w:vAlign w:val="center"/>
          </w:tcPr>
          <w:p w14:paraId="6652C346" w14:textId="77777777" w:rsidR="001C1ADF" w:rsidRDefault="001C1ADF" w:rsidP="001C1ADF">
            <w:r w:rsidRPr="00D21FBA">
              <w:t>Actual Quantity Produced (PKU)</w:t>
            </w:r>
          </w:p>
        </w:tc>
        <w:tc>
          <w:tcPr>
            <w:tcW w:w="385" w:type="dxa"/>
            <w:vAlign w:val="center"/>
          </w:tcPr>
          <w:p w14:paraId="101A4427" w14:textId="77777777" w:rsidR="001C1ADF" w:rsidRDefault="001C1ADF" w:rsidP="001C1ADF">
            <w:r>
              <w:t>:</w:t>
            </w:r>
          </w:p>
        </w:tc>
        <w:tc>
          <w:tcPr>
            <w:tcW w:w="6321" w:type="dxa"/>
            <w:gridSpan w:val="4"/>
            <w:vAlign w:val="center"/>
          </w:tcPr>
          <w:p w14:paraId="5AB538F9" w14:textId="0A6FB077" w:rsidR="001C1ADF" w:rsidRDefault="00B84688" w:rsidP="001C1ADF">
            <w:r w:rsidRPr="00B84688">
              <w:t xml:space="preserve">{{ </w:t>
            </w:r>
            <w:proofErr w:type="spellStart"/>
            <w:r w:rsidRPr="00B84688">
              <w:t>jumlahPekDihasilkan</w:t>
            </w:r>
            <w:proofErr w:type="spellEnd"/>
            <w:r w:rsidRPr="00B84688">
              <w:t xml:space="preserve"> }}</w:t>
            </w:r>
          </w:p>
        </w:tc>
      </w:tr>
      <w:tr w:rsidR="001C1ADF" w14:paraId="6D7DCA15" w14:textId="77777777" w:rsidTr="0058166F">
        <w:tc>
          <w:tcPr>
            <w:tcW w:w="4077" w:type="dxa"/>
            <w:gridSpan w:val="7"/>
            <w:vAlign w:val="center"/>
          </w:tcPr>
          <w:p w14:paraId="3CC08628" w14:textId="77777777" w:rsidR="001C1ADF" w:rsidRDefault="001C1ADF" w:rsidP="001C1ADF">
            <w:r w:rsidRPr="00D21FBA">
              <w:t>Loose Quantity (SKU)</w:t>
            </w:r>
          </w:p>
        </w:tc>
        <w:tc>
          <w:tcPr>
            <w:tcW w:w="385" w:type="dxa"/>
            <w:vAlign w:val="center"/>
          </w:tcPr>
          <w:p w14:paraId="40E77FC7" w14:textId="77777777" w:rsidR="001C1ADF" w:rsidRDefault="001C1ADF" w:rsidP="001C1ADF">
            <w:r>
              <w:t>:</w:t>
            </w:r>
          </w:p>
        </w:tc>
        <w:tc>
          <w:tcPr>
            <w:tcW w:w="6321" w:type="dxa"/>
            <w:gridSpan w:val="4"/>
            <w:vAlign w:val="center"/>
          </w:tcPr>
          <w:p w14:paraId="0C1DC791" w14:textId="100F42EF" w:rsidR="001C1ADF" w:rsidRDefault="00B84688" w:rsidP="001C1ADF">
            <w:r w:rsidRPr="00B84688">
              <w:t xml:space="preserve">{{ </w:t>
            </w:r>
            <w:proofErr w:type="spellStart"/>
            <w:r w:rsidRPr="00B84688">
              <w:t>baki</w:t>
            </w:r>
            <w:proofErr w:type="spellEnd"/>
            <w:r w:rsidRPr="00B84688">
              <w:t xml:space="preserve"> }}</w:t>
            </w:r>
          </w:p>
        </w:tc>
      </w:tr>
      <w:tr w:rsidR="001C1ADF" w14:paraId="53D549EE" w14:textId="77777777" w:rsidTr="0058166F">
        <w:tc>
          <w:tcPr>
            <w:tcW w:w="4077" w:type="dxa"/>
            <w:gridSpan w:val="7"/>
            <w:vAlign w:val="center"/>
          </w:tcPr>
          <w:p w14:paraId="0DBE819E" w14:textId="77777777" w:rsidR="001C1ADF" w:rsidRDefault="001C1ADF" w:rsidP="001C1ADF">
            <w:r w:rsidRPr="00D21FBA">
              <w:t>New Expiry Date</w:t>
            </w:r>
          </w:p>
        </w:tc>
        <w:tc>
          <w:tcPr>
            <w:tcW w:w="385" w:type="dxa"/>
            <w:vAlign w:val="center"/>
          </w:tcPr>
          <w:p w14:paraId="607F32C8" w14:textId="77777777" w:rsidR="001C1ADF" w:rsidRDefault="001C1ADF" w:rsidP="001C1ADF">
            <w:r>
              <w:t>:</w:t>
            </w:r>
          </w:p>
        </w:tc>
        <w:tc>
          <w:tcPr>
            <w:tcW w:w="6321" w:type="dxa"/>
            <w:gridSpan w:val="4"/>
            <w:vAlign w:val="center"/>
          </w:tcPr>
          <w:p w14:paraId="0ACC1F31" w14:textId="04C73B4D" w:rsidR="001C1ADF" w:rsidRDefault="00B84688" w:rsidP="001C1ADF">
            <w:r w:rsidRPr="00B84688">
              <w:t xml:space="preserve">{{ </w:t>
            </w:r>
            <w:proofErr w:type="spellStart"/>
            <w:r w:rsidRPr="00B84688">
              <w:t>tarikhLuputBaharu</w:t>
            </w:r>
            <w:proofErr w:type="spellEnd"/>
            <w:r w:rsidRPr="00B84688">
              <w:t xml:space="preserve"> }}</w:t>
            </w:r>
          </w:p>
        </w:tc>
      </w:tr>
      <w:tr w:rsidR="001C1ADF" w14:paraId="711E6FF5" w14:textId="77777777" w:rsidTr="0058166F">
        <w:tc>
          <w:tcPr>
            <w:tcW w:w="10783" w:type="dxa"/>
            <w:gridSpan w:val="12"/>
            <w:vAlign w:val="center"/>
          </w:tcPr>
          <w:p w14:paraId="388212F7" w14:textId="77777777" w:rsidR="001C1ADF" w:rsidRPr="0058166F" w:rsidRDefault="001C1ADF" w:rsidP="001C1ADF">
            <w:pPr>
              <w:rPr>
                <w:sz w:val="16"/>
                <w:szCs w:val="12"/>
              </w:rPr>
            </w:pPr>
          </w:p>
        </w:tc>
      </w:tr>
      <w:tr w:rsidR="001C1ADF" w14:paraId="77E6FC68" w14:textId="77777777" w:rsidTr="0058166F">
        <w:tc>
          <w:tcPr>
            <w:tcW w:w="10783" w:type="dxa"/>
            <w:gridSpan w:val="12"/>
            <w:vAlign w:val="center"/>
          </w:tcPr>
          <w:p w14:paraId="37BA0F3A" w14:textId="77777777" w:rsidR="001C1ADF" w:rsidRPr="001C1ADF" w:rsidRDefault="001C1ADF" w:rsidP="001C1ADF">
            <w:pPr>
              <w:rPr>
                <w:b/>
                <w:u w:val="single"/>
              </w:rPr>
            </w:pPr>
            <w:r w:rsidRPr="001C1ADF">
              <w:rPr>
                <w:b/>
                <w:u w:val="single"/>
              </w:rPr>
              <w:t>PROCEDURE</w:t>
            </w:r>
          </w:p>
        </w:tc>
      </w:tr>
      <w:tr w:rsidR="001C1ADF" w14:paraId="63FDA826" w14:textId="77777777" w:rsidTr="0058166F">
        <w:tc>
          <w:tcPr>
            <w:tcW w:w="10783" w:type="dxa"/>
            <w:gridSpan w:val="12"/>
            <w:vAlign w:val="center"/>
          </w:tcPr>
          <w:p w14:paraId="736E27E6" w14:textId="77777777" w:rsidR="001C1ADF" w:rsidRPr="001C1ADF" w:rsidRDefault="001C1ADF" w:rsidP="001C1ADF">
            <w:pPr>
              <w:rPr>
                <w:sz w:val="10"/>
              </w:rPr>
            </w:pPr>
          </w:p>
        </w:tc>
      </w:tr>
      <w:tr w:rsidR="00D21FBA" w14:paraId="55B13931" w14:textId="77777777" w:rsidTr="0058166F">
        <w:tc>
          <w:tcPr>
            <w:tcW w:w="10783" w:type="dxa"/>
            <w:gridSpan w:val="12"/>
            <w:vAlign w:val="center"/>
          </w:tcPr>
          <w:p w14:paraId="1528B4EA" w14:textId="77777777" w:rsidR="00D21FBA" w:rsidRDefault="00D21FBA" w:rsidP="001C1ADF">
            <w:r w:rsidRPr="00D21FBA">
              <w:t>1. Prepare medicine, worksheet and label.</w:t>
            </w:r>
          </w:p>
        </w:tc>
      </w:tr>
      <w:tr w:rsidR="00D21FBA" w14:paraId="18AB1FDB" w14:textId="77777777" w:rsidTr="0058166F">
        <w:tc>
          <w:tcPr>
            <w:tcW w:w="10783" w:type="dxa"/>
            <w:gridSpan w:val="12"/>
            <w:vAlign w:val="center"/>
          </w:tcPr>
          <w:p w14:paraId="0AEBF1E2" w14:textId="77777777" w:rsidR="00D21FBA" w:rsidRDefault="00D21FBA" w:rsidP="001C1ADF">
            <w:r w:rsidRPr="00D21FBA">
              <w:t>2. Check label.</w:t>
            </w:r>
          </w:p>
        </w:tc>
      </w:tr>
      <w:tr w:rsidR="00D21FBA" w14:paraId="10DBDB39" w14:textId="77777777" w:rsidTr="0058166F">
        <w:tc>
          <w:tcPr>
            <w:tcW w:w="10783" w:type="dxa"/>
            <w:gridSpan w:val="12"/>
            <w:vAlign w:val="center"/>
          </w:tcPr>
          <w:p w14:paraId="77F1C33C" w14:textId="77777777" w:rsidR="00D21FBA" w:rsidRDefault="00D21FBA" w:rsidP="001C1ADF">
            <w:r w:rsidRPr="00D21FBA">
              <w:t>3. Prepack medicine.</w:t>
            </w:r>
          </w:p>
        </w:tc>
      </w:tr>
      <w:tr w:rsidR="00D21FBA" w14:paraId="0A89DE8B" w14:textId="77777777" w:rsidTr="0058166F">
        <w:tc>
          <w:tcPr>
            <w:tcW w:w="10783" w:type="dxa"/>
            <w:gridSpan w:val="12"/>
            <w:vAlign w:val="center"/>
          </w:tcPr>
          <w:p w14:paraId="5D75C816" w14:textId="77777777" w:rsidR="00D21FBA" w:rsidRDefault="00D21FBA" w:rsidP="001C1ADF">
            <w:r w:rsidRPr="00D21FBA">
              <w:t>4. Final verification.</w:t>
            </w:r>
          </w:p>
        </w:tc>
      </w:tr>
      <w:tr w:rsidR="001C1ADF" w14:paraId="233EA7BB" w14:textId="77777777" w:rsidTr="0058166F">
        <w:tc>
          <w:tcPr>
            <w:tcW w:w="10783" w:type="dxa"/>
            <w:gridSpan w:val="12"/>
            <w:vAlign w:val="center"/>
          </w:tcPr>
          <w:p w14:paraId="662B3936" w14:textId="77777777" w:rsidR="001C1ADF" w:rsidRPr="0058166F" w:rsidRDefault="001C1ADF" w:rsidP="001C1ADF">
            <w:pPr>
              <w:rPr>
                <w:sz w:val="16"/>
                <w:szCs w:val="12"/>
              </w:rPr>
            </w:pPr>
          </w:p>
        </w:tc>
      </w:tr>
      <w:tr w:rsidR="00D21FBA" w14:paraId="0D41947E" w14:textId="77777777" w:rsidTr="0058166F">
        <w:tc>
          <w:tcPr>
            <w:tcW w:w="3560" w:type="dxa"/>
            <w:gridSpan w:val="5"/>
            <w:vAlign w:val="center"/>
          </w:tcPr>
          <w:p w14:paraId="35B585FA" w14:textId="77777777" w:rsidR="00D21FBA" w:rsidRPr="001C1ADF" w:rsidRDefault="00D21FBA" w:rsidP="001C1ADF">
            <w:pPr>
              <w:rPr>
                <w:b/>
                <w:u w:val="single"/>
              </w:rPr>
            </w:pPr>
            <w:r w:rsidRPr="001C1ADF">
              <w:rPr>
                <w:b/>
                <w:u w:val="single"/>
              </w:rPr>
              <w:t>LABEL</w:t>
            </w:r>
          </w:p>
        </w:tc>
        <w:tc>
          <w:tcPr>
            <w:tcW w:w="3662" w:type="dxa"/>
            <w:gridSpan w:val="6"/>
            <w:vAlign w:val="center"/>
          </w:tcPr>
          <w:p w14:paraId="0FE1A7E2" w14:textId="77777777" w:rsidR="00D21FBA" w:rsidRDefault="00D21FBA" w:rsidP="001C1ADF"/>
        </w:tc>
        <w:tc>
          <w:tcPr>
            <w:tcW w:w="3561" w:type="dxa"/>
            <w:vAlign w:val="center"/>
          </w:tcPr>
          <w:p w14:paraId="5EF23755" w14:textId="77777777" w:rsidR="00D21FBA" w:rsidRPr="001C1ADF" w:rsidRDefault="009E7100" w:rsidP="001C1ADF">
            <w:pPr>
              <w:rPr>
                <w:b/>
                <w:u w:val="single"/>
              </w:rPr>
            </w:pPr>
            <w:r w:rsidRPr="001C1ADF">
              <w:rPr>
                <w:b/>
                <w:u w:val="single"/>
              </w:rPr>
              <w:t>WORKSHEET PREPARED BY</w:t>
            </w:r>
          </w:p>
        </w:tc>
      </w:tr>
      <w:tr w:rsidR="00D21FBA" w14:paraId="1CBC6E92" w14:textId="77777777" w:rsidTr="0058166F">
        <w:tc>
          <w:tcPr>
            <w:tcW w:w="3560" w:type="dxa"/>
            <w:gridSpan w:val="5"/>
            <w:vAlign w:val="center"/>
          </w:tcPr>
          <w:p w14:paraId="27EA6CBB" w14:textId="77777777" w:rsidR="00D21FBA" w:rsidRPr="00D21FBA" w:rsidRDefault="00D21FBA" w:rsidP="001C1ADF"/>
        </w:tc>
        <w:tc>
          <w:tcPr>
            <w:tcW w:w="3662" w:type="dxa"/>
            <w:gridSpan w:val="6"/>
            <w:vAlign w:val="center"/>
          </w:tcPr>
          <w:p w14:paraId="675A1C4C" w14:textId="77777777" w:rsidR="00D21FBA" w:rsidRDefault="00D21FBA" w:rsidP="001C1ADF"/>
        </w:tc>
        <w:tc>
          <w:tcPr>
            <w:tcW w:w="3561" w:type="dxa"/>
            <w:vAlign w:val="center"/>
          </w:tcPr>
          <w:p w14:paraId="06FC6BB3" w14:textId="77777777" w:rsidR="00D21FBA" w:rsidRDefault="00D21FBA" w:rsidP="001C1ADF"/>
        </w:tc>
      </w:tr>
      <w:tr w:rsidR="00E558B9" w14:paraId="0D9FDFAB" w14:textId="77777777" w:rsidTr="0058166F">
        <w:tc>
          <w:tcPr>
            <w:tcW w:w="3560" w:type="dxa"/>
            <w:gridSpan w:val="5"/>
            <w:vAlign w:val="center"/>
          </w:tcPr>
          <w:p w14:paraId="03EAA7E4" w14:textId="77777777" w:rsidR="00E558B9" w:rsidRPr="00D21FBA" w:rsidRDefault="00E558B9" w:rsidP="001C1ADF"/>
        </w:tc>
        <w:tc>
          <w:tcPr>
            <w:tcW w:w="3662" w:type="dxa"/>
            <w:gridSpan w:val="6"/>
            <w:vAlign w:val="center"/>
          </w:tcPr>
          <w:p w14:paraId="5C3788EE" w14:textId="77777777" w:rsidR="00E558B9" w:rsidRDefault="00E558B9" w:rsidP="001C1ADF"/>
        </w:tc>
        <w:tc>
          <w:tcPr>
            <w:tcW w:w="3561" w:type="dxa"/>
            <w:vAlign w:val="center"/>
          </w:tcPr>
          <w:p w14:paraId="598CE7A7" w14:textId="77777777" w:rsidR="00E558B9" w:rsidRDefault="00E558B9" w:rsidP="001C1ADF"/>
        </w:tc>
      </w:tr>
      <w:tr w:rsidR="00D21FBA" w14:paraId="62ED1017" w14:textId="77777777" w:rsidTr="0058166F">
        <w:tc>
          <w:tcPr>
            <w:tcW w:w="3560" w:type="dxa"/>
            <w:gridSpan w:val="5"/>
            <w:vAlign w:val="center"/>
          </w:tcPr>
          <w:p w14:paraId="4954491C" w14:textId="77777777" w:rsidR="00D21FBA" w:rsidRPr="00D21FBA" w:rsidRDefault="00D21FBA" w:rsidP="001C1ADF"/>
        </w:tc>
        <w:tc>
          <w:tcPr>
            <w:tcW w:w="3662" w:type="dxa"/>
            <w:gridSpan w:val="6"/>
            <w:vAlign w:val="center"/>
          </w:tcPr>
          <w:p w14:paraId="41859488" w14:textId="77777777" w:rsidR="00D21FBA" w:rsidRDefault="00D21FBA" w:rsidP="001C1ADF"/>
        </w:tc>
        <w:tc>
          <w:tcPr>
            <w:tcW w:w="3561" w:type="dxa"/>
            <w:vAlign w:val="center"/>
          </w:tcPr>
          <w:p w14:paraId="3CA00BAF" w14:textId="77777777" w:rsidR="00D21FBA" w:rsidRDefault="00D21FBA" w:rsidP="001C1ADF"/>
        </w:tc>
      </w:tr>
      <w:tr w:rsidR="00D21FBA" w14:paraId="6B0EE8DF" w14:textId="77777777" w:rsidTr="0058166F">
        <w:tc>
          <w:tcPr>
            <w:tcW w:w="3560" w:type="dxa"/>
            <w:gridSpan w:val="5"/>
            <w:vAlign w:val="center"/>
          </w:tcPr>
          <w:p w14:paraId="3B8F2230" w14:textId="77777777" w:rsidR="00D21FBA" w:rsidRPr="00D21FBA" w:rsidRDefault="00D21FBA" w:rsidP="001C1ADF"/>
        </w:tc>
        <w:tc>
          <w:tcPr>
            <w:tcW w:w="3662" w:type="dxa"/>
            <w:gridSpan w:val="6"/>
            <w:vAlign w:val="center"/>
          </w:tcPr>
          <w:p w14:paraId="7D1F717D" w14:textId="77777777" w:rsidR="00D21FBA" w:rsidRDefault="00D21FBA" w:rsidP="001C1ADF"/>
        </w:tc>
        <w:tc>
          <w:tcPr>
            <w:tcW w:w="3561" w:type="dxa"/>
            <w:vAlign w:val="center"/>
          </w:tcPr>
          <w:p w14:paraId="3A51B163" w14:textId="77777777" w:rsidR="00D21FBA" w:rsidRDefault="00D21FBA" w:rsidP="001C1ADF"/>
        </w:tc>
      </w:tr>
      <w:tr w:rsidR="00D21FBA" w14:paraId="7CE7CCB9" w14:textId="77777777" w:rsidTr="0058166F">
        <w:tc>
          <w:tcPr>
            <w:tcW w:w="3560" w:type="dxa"/>
            <w:gridSpan w:val="5"/>
            <w:vAlign w:val="center"/>
          </w:tcPr>
          <w:p w14:paraId="36089EE9" w14:textId="77777777" w:rsidR="00D21FBA" w:rsidRPr="00D21FBA" w:rsidRDefault="00D21FBA" w:rsidP="001C1ADF"/>
        </w:tc>
        <w:tc>
          <w:tcPr>
            <w:tcW w:w="3662" w:type="dxa"/>
            <w:gridSpan w:val="6"/>
            <w:vAlign w:val="center"/>
          </w:tcPr>
          <w:p w14:paraId="03C519B4" w14:textId="77777777" w:rsidR="00D21FBA" w:rsidRDefault="00D21FBA" w:rsidP="001C1ADF"/>
        </w:tc>
        <w:tc>
          <w:tcPr>
            <w:tcW w:w="3561" w:type="dxa"/>
            <w:vAlign w:val="center"/>
          </w:tcPr>
          <w:p w14:paraId="3B77C5B0" w14:textId="77777777" w:rsidR="00D21FBA" w:rsidRDefault="00D21FBA" w:rsidP="001C1ADF"/>
        </w:tc>
      </w:tr>
      <w:tr w:rsidR="00D21FBA" w14:paraId="6CDCCBC1" w14:textId="77777777" w:rsidTr="0058166F">
        <w:tc>
          <w:tcPr>
            <w:tcW w:w="3560" w:type="dxa"/>
            <w:gridSpan w:val="5"/>
            <w:vAlign w:val="center"/>
          </w:tcPr>
          <w:p w14:paraId="63A5C29A" w14:textId="77777777" w:rsidR="00D21FBA" w:rsidRPr="00D21FBA" w:rsidRDefault="00D21FBA" w:rsidP="001C1ADF"/>
        </w:tc>
        <w:tc>
          <w:tcPr>
            <w:tcW w:w="3662" w:type="dxa"/>
            <w:gridSpan w:val="6"/>
            <w:vAlign w:val="center"/>
          </w:tcPr>
          <w:p w14:paraId="69276F46" w14:textId="77777777" w:rsidR="00D21FBA" w:rsidRDefault="00D21FBA" w:rsidP="001C1ADF"/>
        </w:tc>
        <w:tc>
          <w:tcPr>
            <w:tcW w:w="3561" w:type="dxa"/>
            <w:vAlign w:val="center"/>
          </w:tcPr>
          <w:p w14:paraId="28E4CEC3" w14:textId="77777777" w:rsidR="00D21FBA" w:rsidRDefault="00D21FBA" w:rsidP="001C1ADF"/>
        </w:tc>
      </w:tr>
      <w:tr w:rsidR="009E7100" w14:paraId="208A6A31" w14:textId="77777777" w:rsidTr="0058166F">
        <w:tc>
          <w:tcPr>
            <w:tcW w:w="3560" w:type="dxa"/>
            <w:gridSpan w:val="5"/>
            <w:vAlign w:val="center"/>
          </w:tcPr>
          <w:p w14:paraId="6D819ECD" w14:textId="77777777" w:rsidR="009E7100" w:rsidRPr="00D21FBA" w:rsidRDefault="009E7100" w:rsidP="001C1ADF"/>
        </w:tc>
        <w:tc>
          <w:tcPr>
            <w:tcW w:w="3662" w:type="dxa"/>
            <w:gridSpan w:val="6"/>
            <w:vAlign w:val="center"/>
          </w:tcPr>
          <w:p w14:paraId="20B609B3" w14:textId="77777777" w:rsidR="009E7100" w:rsidRDefault="009E7100" w:rsidP="001C1ADF"/>
        </w:tc>
        <w:tc>
          <w:tcPr>
            <w:tcW w:w="3561" w:type="dxa"/>
            <w:vAlign w:val="center"/>
          </w:tcPr>
          <w:p w14:paraId="029EC8CF" w14:textId="77777777" w:rsidR="009E7100" w:rsidRPr="001C1ADF" w:rsidRDefault="009E7100" w:rsidP="001C1ADF">
            <w:pPr>
              <w:rPr>
                <w:b/>
                <w:u w:val="single"/>
              </w:rPr>
            </w:pPr>
            <w:r w:rsidRPr="001C1ADF">
              <w:rPr>
                <w:b/>
                <w:u w:val="single"/>
              </w:rPr>
              <w:t>LABEL COUNTERCHECKED BY</w:t>
            </w:r>
          </w:p>
        </w:tc>
      </w:tr>
      <w:tr w:rsidR="009E7100" w14:paraId="0A918B1B" w14:textId="77777777" w:rsidTr="0058166F">
        <w:tc>
          <w:tcPr>
            <w:tcW w:w="3560" w:type="dxa"/>
            <w:gridSpan w:val="5"/>
            <w:vAlign w:val="center"/>
          </w:tcPr>
          <w:p w14:paraId="7918AE18" w14:textId="77777777" w:rsidR="009E7100" w:rsidRPr="00D21FBA" w:rsidRDefault="009E7100" w:rsidP="001C1ADF"/>
        </w:tc>
        <w:tc>
          <w:tcPr>
            <w:tcW w:w="3662" w:type="dxa"/>
            <w:gridSpan w:val="6"/>
            <w:vAlign w:val="center"/>
          </w:tcPr>
          <w:p w14:paraId="42DBCCD3" w14:textId="77777777" w:rsidR="009E7100" w:rsidRDefault="009E7100" w:rsidP="001C1ADF"/>
        </w:tc>
        <w:tc>
          <w:tcPr>
            <w:tcW w:w="3561" w:type="dxa"/>
            <w:vAlign w:val="center"/>
          </w:tcPr>
          <w:p w14:paraId="054D891B" w14:textId="77777777" w:rsidR="009E7100" w:rsidRDefault="009E7100" w:rsidP="001C1ADF"/>
        </w:tc>
      </w:tr>
      <w:tr w:rsidR="00E558B9" w14:paraId="2E273BE0" w14:textId="77777777" w:rsidTr="0058166F">
        <w:tc>
          <w:tcPr>
            <w:tcW w:w="3560" w:type="dxa"/>
            <w:gridSpan w:val="5"/>
            <w:vAlign w:val="center"/>
          </w:tcPr>
          <w:p w14:paraId="0C924A6D" w14:textId="77777777" w:rsidR="00E558B9" w:rsidRPr="00D21FBA" w:rsidRDefault="00E558B9" w:rsidP="001C1ADF"/>
        </w:tc>
        <w:tc>
          <w:tcPr>
            <w:tcW w:w="3662" w:type="dxa"/>
            <w:gridSpan w:val="6"/>
            <w:vAlign w:val="center"/>
          </w:tcPr>
          <w:p w14:paraId="633DF33D" w14:textId="77777777" w:rsidR="00E558B9" w:rsidRDefault="00E558B9" w:rsidP="001C1ADF"/>
        </w:tc>
        <w:tc>
          <w:tcPr>
            <w:tcW w:w="3561" w:type="dxa"/>
            <w:vAlign w:val="center"/>
          </w:tcPr>
          <w:p w14:paraId="5AA95B7A" w14:textId="77777777" w:rsidR="00E558B9" w:rsidRDefault="00E558B9" w:rsidP="001C1ADF"/>
        </w:tc>
      </w:tr>
      <w:tr w:rsidR="009E7100" w14:paraId="58933DF0" w14:textId="77777777" w:rsidTr="0058166F">
        <w:tc>
          <w:tcPr>
            <w:tcW w:w="3560" w:type="dxa"/>
            <w:gridSpan w:val="5"/>
            <w:vAlign w:val="center"/>
          </w:tcPr>
          <w:p w14:paraId="3230D113" w14:textId="77777777" w:rsidR="009E7100" w:rsidRPr="00D21FBA" w:rsidRDefault="009E7100" w:rsidP="001C1ADF"/>
        </w:tc>
        <w:tc>
          <w:tcPr>
            <w:tcW w:w="3662" w:type="dxa"/>
            <w:gridSpan w:val="6"/>
            <w:vAlign w:val="center"/>
          </w:tcPr>
          <w:p w14:paraId="15D1916F" w14:textId="77777777" w:rsidR="009E7100" w:rsidRDefault="009E7100" w:rsidP="001C1ADF"/>
        </w:tc>
        <w:tc>
          <w:tcPr>
            <w:tcW w:w="3561" w:type="dxa"/>
            <w:vAlign w:val="center"/>
          </w:tcPr>
          <w:p w14:paraId="23C50666" w14:textId="77777777" w:rsidR="009E7100" w:rsidRDefault="009E7100" w:rsidP="001C1ADF"/>
        </w:tc>
      </w:tr>
      <w:tr w:rsidR="009E7100" w14:paraId="3050A460" w14:textId="77777777" w:rsidTr="0058166F">
        <w:tc>
          <w:tcPr>
            <w:tcW w:w="3560" w:type="dxa"/>
            <w:gridSpan w:val="5"/>
            <w:vAlign w:val="center"/>
          </w:tcPr>
          <w:p w14:paraId="23BBF396" w14:textId="77777777" w:rsidR="009E7100" w:rsidRPr="00D21FBA" w:rsidRDefault="009E7100" w:rsidP="001C1ADF"/>
        </w:tc>
        <w:tc>
          <w:tcPr>
            <w:tcW w:w="3662" w:type="dxa"/>
            <w:gridSpan w:val="6"/>
            <w:vAlign w:val="center"/>
          </w:tcPr>
          <w:p w14:paraId="7C7C7B55" w14:textId="77777777" w:rsidR="009E7100" w:rsidRDefault="009E7100" w:rsidP="001C1ADF"/>
        </w:tc>
        <w:tc>
          <w:tcPr>
            <w:tcW w:w="3561" w:type="dxa"/>
            <w:vAlign w:val="center"/>
          </w:tcPr>
          <w:p w14:paraId="4E9474C6" w14:textId="77777777" w:rsidR="009E7100" w:rsidRDefault="009E7100" w:rsidP="001C1ADF"/>
        </w:tc>
      </w:tr>
      <w:tr w:rsidR="009E7100" w14:paraId="3C6098F6" w14:textId="77777777" w:rsidTr="0058166F">
        <w:tc>
          <w:tcPr>
            <w:tcW w:w="3560" w:type="dxa"/>
            <w:gridSpan w:val="5"/>
            <w:vAlign w:val="center"/>
          </w:tcPr>
          <w:p w14:paraId="20BEC58D" w14:textId="77777777" w:rsidR="009E7100" w:rsidRPr="00D21FBA" w:rsidRDefault="009E7100" w:rsidP="001C1ADF"/>
        </w:tc>
        <w:tc>
          <w:tcPr>
            <w:tcW w:w="3662" w:type="dxa"/>
            <w:gridSpan w:val="6"/>
            <w:vAlign w:val="center"/>
          </w:tcPr>
          <w:p w14:paraId="51AD816C" w14:textId="77777777" w:rsidR="009E7100" w:rsidRDefault="009E7100" w:rsidP="001C1ADF"/>
        </w:tc>
        <w:tc>
          <w:tcPr>
            <w:tcW w:w="3561" w:type="dxa"/>
            <w:vAlign w:val="center"/>
          </w:tcPr>
          <w:p w14:paraId="084AE5DA" w14:textId="77777777" w:rsidR="009E7100" w:rsidRDefault="009E7100" w:rsidP="001C1ADF"/>
        </w:tc>
      </w:tr>
      <w:tr w:rsidR="009E7100" w14:paraId="66601FE0" w14:textId="77777777" w:rsidTr="0058166F">
        <w:tc>
          <w:tcPr>
            <w:tcW w:w="3560" w:type="dxa"/>
            <w:gridSpan w:val="5"/>
            <w:vAlign w:val="center"/>
          </w:tcPr>
          <w:p w14:paraId="60D8FB1E" w14:textId="77777777" w:rsidR="009E7100" w:rsidRPr="00D21FBA" w:rsidRDefault="009E7100" w:rsidP="001C1ADF"/>
        </w:tc>
        <w:tc>
          <w:tcPr>
            <w:tcW w:w="3662" w:type="dxa"/>
            <w:gridSpan w:val="6"/>
            <w:vAlign w:val="center"/>
          </w:tcPr>
          <w:p w14:paraId="7F26A15C" w14:textId="77777777" w:rsidR="009E7100" w:rsidRDefault="009E7100" w:rsidP="001C1ADF"/>
        </w:tc>
        <w:tc>
          <w:tcPr>
            <w:tcW w:w="3561" w:type="dxa"/>
            <w:vAlign w:val="center"/>
          </w:tcPr>
          <w:p w14:paraId="0809431B" w14:textId="77777777" w:rsidR="009E7100" w:rsidRDefault="009E7100" w:rsidP="001C1ADF"/>
        </w:tc>
      </w:tr>
      <w:tr w:rsidR="009E7100" w14:paraId="73C98E86" w14:textId="77777777" w:rsidTr="0058166F">
        <w:tc>
          <w:tcPr>
            <w:tcW w:w="3560" w:type="dxa"/>
            <w:gridSpan w:val="5"/>
            <w:vAlign w:val="center"/>
          </w:tcPr>
          <w:p w14:paraId="10B3AFA4" w14:textId="77777777" w:rsidR="009E7100" w:rsidRPr="00D21FBA" w:rsidRDefault="009E7100" w:rsidP="001C1ADF"/>
        </w:tc>
        <w:tc>
          <w:tcPr>
            <w:tcW w:w="3662" w:type="dxa"/>
            <w:gridSpan w:val="6"/>
            <w:vAlign w:val="center"/>
          </w:tcPr>
          <w:p w14:paraId="5865E332" w14:textId="77777777" w:rsidR="009E7100" w:rsidRDefault="009E7100" w:rsidP="001C1ADF"/>
        </w:tc>
        <w:tc>
          <w:tcPr>
            <w:tcW w:w="3561" w:type="dxa"/>
            <w:vAlign w:val="center"/>
          </w:tcPr>
          <w:p w14:paraId="57C9CCFB" w14:textId="77777777" w:rsidR="009E7100" w:rsidRPr="001C1ADF" w:rsidRDefault="009E7100" w:rsidP="001C1ADF">
            <w:pPr>
              <w:rPr>
                <w:b/>
                <w:u w:val="single"/>
              </w:rPr>
            </w:pPr>
            <w:r w:rsidRPr="001C1ADF">
              <w:rPr>
                <w:b/>
                <w:u w:val="single"/>
              </w:rPr>
              <w:t>PRODUCT PREPACKED BY</w:t>
            </w:r>
          </w:p>
        </w:tc>
      </w:tr>
      <w:tr w:rsidR="009E7100" w14:paraId="04A71A3E" w14:textId="77777777" w:rsidTr="0058166F">
        <w:tc>
          <w:tcPr>
            <w:tcW w:w="3560" w:type="dxa"/>
            <w:gridSpan w:val="5"/>
            <w:vAlign w:val="center"/>
          </w:tcPr>
          <w:p w14:paraId="166DA69D" w14:textId="77777777" w:rsidR="009E7100" w:rsidRPr="00D21FBA" w:rsidRDefault="009E7100" w:rsidP="001C1ADF"/>
        </w:tc>
        <w:tc>
          <w:tcPr>
            <w:tcW w:w="3662" w:type="dxa"/>
            <w:gridSpan w:val="6"/>
            <w:vAlign w:val="center"/>
          </w:tcPr>
          <w:p w14:paraId="079D994C" w14:textId="77777777" w:rsidR="009E7100" w:rsidRDefault="009E7100" w:rsidP="001C1ADF"/>
        </w:tc>
        <w:tc>
          <w:tcPr>
            <w:tcW w:w="3561" w:type="dxa"/>
            <w:vAlign w:val="center"/>
          </w:tcPr>
          <w:p w14:paraId="440EBE4B" w14:textId="77777777" w:rsidR="009E7100" w:rsidRDefault="009E7100" w:rsidP="001C1ADF"/>
        </w:tc>
      </w:tr>
      <w:tr w:rsidR="00E558B9" w14:paraId="6B56EFA2" w14:textId="77777777" w:rsidTr="0058166F">
        <w:tc>
          <w:tcPr>
            <w:tcW w:w="3560" w:type="dxa"/>
            <w:gridSpan w:val="5"/>
            <w:vAlign w:val="center"/>
          </w:tcPr>
          <w:p w14:paraId="19A66B95" w14:textId="77777777" w:rsidR="00E558B9" w:rsidRPr="00D21FBA" w:rsidRDefault="00E558B9" w:rsidP="001C1ADF"/>
        </w:tc>
        <w:tc>
          <w:tcPr>
            <w:tcW w:w="3662" w:type="dxa"/>
            <w:gridSpan w:val="6"/>
            <w:vAlign w:val="center"/>
          </w:tcPr>
          <w:p w14:paraId="2079E94E" w14:textId="77777777" w:rsidR="00E558B9" w:rsidRDefault="00E558B9" w:rsidP="001C1ADF"/>
        </w:tc>
        <w:tc>
          <w:tcPr>
            <w:tcW w:w="3561" w:type="dxa"/>
            <w:vAlign w:val="center"/>
          </w:tcPr>
          <w:p w14:paraId="7FF81552" w14:textId="77777777" w:rsidR="00E558B9" w:rsidRDefault="00E558B9" w:rsidP="001C1ADF"/>
        </w:tc>
      </w:tr>
      <w:tr w:rsidR="009E7100" w14:paraId="761D487F" w14:textId="77777777" w:rsidTr="0058166F">
        <w:tc>
          <w:tcPr>
            <w:tcW w:w="3560" w:type="dxa"/>
            <w:gridSpan w:val="5"/>
            <w:vAlign w:val="center"/>
          </w:tcPr>
          <w:p w14:paraId="01341C02" w14:textId="77777777" w:rsidR="009E7100" w:rsidRPr="00D21FBA" w:rsidRDefault="009E7100" w:rsidP="001C1ADF"/>
        </w:tc>
        <w:tc>
          <w:tcPr>
            <w:tcW w:w="3662" w:type="dxa"/>
            <w:gridSpan w:val="6"/>
            <w:vAlign w:val="center"/>
          </w:tcPr>
          <w:p w14:paraId="47231978" w14:textId="77777777" w:rsidR="009E7100" w:rsidRDefault="009E7100" w:rsidP="001C1ADF"/>
        </w:tc>
        <w:tc>
          <w:tcPr>
            <w:tcW w:w="3561" w:type="dxa"/>
            <w:vAlign w:val="center"/>
          </w:tcPr>
          <w:p w14:paraId="2894F8E6" w14:textId="77777777" w:rsidR="009E7100" w:rsidRDefault="009E7100" w:rsidP="001C1ADF"/>
        </w:tc>
      </w:tr>
      <w:tr w:rsidR="009E7100" w14:paraId="4B54140E" w14:textId="77777777" w:rsidTr="0058166F">
        <w:tc>
          <w:tcPr>
            <w:tcW w:w="3560" w:type="dxa"/>
            <w:gridSpan w:val="5"/>
            <w:vAlign w:val="center"/>
          </w:tcPr>
          <w:p w14:paraId="5C733223" w14:textId="77777777" w:rsidR="009E7100" w:rsidRPr="00D21FBA" w:rsidRDefault="009E7100" w:rsidP="001C1ADF"/>
        </w:tc>
        <w:tc>
          <w:tcPr>
            <w:tcW w:w="3662" w:type="dxa"/>
            <w:gridSpan w:val="6"/>
            <w:vAlign w:val="center"/>
          </w:tcPr>
          <w:p w14:paraId="4A574840" w14:textId="77777777" w:rsidR="009E7100" w:rsidRDefault="009E7100" w:rsidP="001C1ADF"/>
        </w:tc>
        <w:tc>
          <w:tcPr>
            <w:tcW w:w="3561" w:type="dxa"/>
            <w:vAlign w:val="center"/>
          </w:tcPr>
          <w:p w14:paraId="117B896F" w14:textId="77777777" w:rsidR="009E7100" w:rsidRDefault="009E7100" w:rsidP="001C1ADF"/>
        </w:tc>
      </w:tr>
      <w:tr w:rsidR="009E7100" w14:paraId="1A5DD3BA" w14:textId="77777777" w:rsidTr="0058166F">
        <w:tc>
          <w:tcPr>
            <w:tcW w:w="3560" w:type="dxa"/>
            <w:gridSpan w:val="5"/>
            <w:vAlign w:val="center"/>
          </w:tcPr>
          <w:p w14:paraId="739247C8" w14:textId="77777777" w:rsidR="009E7100" w:rsidRPr="00D21FBA" w:rsidRDefault="009E7100" w:rsidP="001C1ADF"/>
        </w:tc>
        <w:tc>
          <w:tcPr>
            <w:tcW w:w="3662" w:type="dxa"/>
            <w:gridSpan w:val="6"/>
            <w:vAlign w:val="center"/>
          </w:tcPr>
          <w:p w14:paraId="4DD8B6AC" w14:textId="77777777" w:rsidR="009E7100" w:rsidRDefault="009E7100" w:rsidP="001C1ADF"/>
        </w:tc>
        <w:tc>
          <w:tcPr>
            <w:tcW w:w="3561" w:type="dxa"/>
            <w:vAlign w:val="center"/>
          </w:tcPr>
          <w:p w14:paraId="0DE4B76F" w14:textId="77777777" w:rsidR="009E7100" w:rsidRDefault="009E7100" w:rsidP="001C1ADF"/>
        </w:tc>
      </w:tr>
      <w:tr w:rsidR="009E7100" w14:paraId="208F1074" w14:textId="77777777" w:rsidTr="0058166F">
        <w:tc>
          <w:tcPr>
            <w:tcW w:w="3560" w:type="dxa"/>
            <w:gridSpan w:val="5"/>
            <w:vAlign w:val="center"/>
          </w:tcPr>
          <w:p w14:paraId="1C90351A" w14:textId="77777777" w:rsidR="009E7100" w:rsidRPr="004E73AC" w:rsidRDefault="009E7100" w:rsidP="001C1ADF"/>
        </w:tc>
        <w:tc>
          <w:tcPr>
            <w:tcW w:w="3662" w:type="dxa"/>
            <w:gridSpan w:val="6"/>
            <w:vAlign w:val="center"/>
          </w:tcPr>
          <w:p w14:paraId="6351F891" w14:textId="77777777" w:rsidR="009E7100" w:rsidRDefault="009E7100" w:rsidP="001C1ADF"/>
        </w:tc>
        <w:tc>
          <w:tcPr>
            <w:tcW w:w="3561" w:type="dxa"/>
            <w:vAlign w:val="center"/>
          </w:tcPr>
          <w:p w14:paraId="5AB9AF83" w14:textId="77777777" w:rsidR="009E7100" w:rsidRDefault="009E7100" w:rsidP="001C1ADF"/>
        </w:tc>
      </w:tr>
      <w:tr w:rsidR="009E7100" w14:paraId="4BA40F77" w14:textId="77777777" w:rsidTr="0058166F">
        <w:tc>
          <w:tcPr>
            <w:tcW w:w="3560" w:type="dxa"/>
            <w:gridSpan w:val="5"/>
            <w:vAlign w:val="center"/>
          </w:tcPr>
          <w:p w14:paraId="2B770024" w14:textId="77777777" w:rsidR="009E7100" w:rsidRPr="0058166F" w:rsidRDefault="0058166F" w:rsidP="001C1ADF">
            <w:pPr>
              <w:rPr>
                <w:b/>
                <w:bCs/>
                <w:u w:val="single"/>
              </w:rPr>
            </w:pPr>
            <w:r w:rsidRPr="0058166F">
              <w:rPr>
                <w:b/>
                <w:bCs/>
                <w:u w:val="single"/>
              </w:rPr>
              <w:t>PREPACKING TIME</w:t>
            </w:r>
          </w:p>
        </w:tc>
        <w:tc>
          <w:tcPr>
            <w:tcW w:w="3662" w:type="dxa"/>
            <w:gridSpan w:val="6"/>
            <w:vAlign w:val="center"/>
          </w:tcPr>
          <w:p w14:paraId="0F4D424B" w14:textId="77777777" w:rsidR="009E7100" w:rsidRDefault="009E7100" w:rsidP="001C1ADF">
            <w:pPr>
              <w:jc w:val="right"/>
            </w:pPr>
          </w:p>
        </w:tc>
        <w:tc>
          <w:tcPr>
            <w:tcW w:w="3561" w:type="dxa"/>
            <w:vAlign w:val="center"/>
          </w:tcPr>
          <w:p w14:paraId="21F4E93A" w14:textId="77777777" w:rsidR="009E7100" w:rsidRDefault="0058166F" w:rsidP="001C1ADF">
            <w:r w:rsidRPr="001C1ADF">
              <w:rPr>
                <w:b/>
                <w:u w:val="single"/>
              </w:rPr>
              <w:t>FINAL PRODUCT CHECKED BY</w:t>
            </w:r>
          </w:p>
        </w:tc>
      </w:tr>
      <w:tr w:rsidR="009E7100" w:rsidRPr="0058166F" w14:paraId="0439E426" w14:textId="77777777" w:rsidTr="004E73AC">
        <w:trPr>
          <w:trHeight w:val="288"/>
        </w:trPr>
        <w:tc>
          <w:tcPr>
            <w:tcW w:w="3560" w:type="dxa"/>
            <w:gridSpan w:val="5"/>
            <w:vAlign w:val="center"/>
          </w:tcPr>
          <w:p w14:paraId="6FF22750" w14:textId="77777777" w:rsidR="009E7100" w:rsidRPr="004E73AC" w:rsidRDefault="009E7100" w:rsidP="001C1ADF">
            <w:pPr>
              <w:rPr>
                <w:sz w:val="28"/>
                <w:szCs w:val="32"/>
              </w:rPr>
            </w:pPr>
          </w:p>
        </w:tc>
        <w:tc>
          <w:tcPr>
            <w:tcW w:w="3662" w:type="dxa"/>
            <w:gridSpan w:val="6"/>
            <w:vAlign w:val="center"/>
          </w:tcPr>
          <w:p w14:paraId="37DB1529" w14:textId="77777777" w:rsidR="009E7100" w:rsidRPr="0058166F" w:rsidRDefault="009E7100" w:rsidP="001C1ADF">
            <w:pPr>
              <w:rPr>
                <w:sz w:val="32"/>
                <w:szCs w:val="32"/>
              </w:rPr>
            </w:pPr>
          </w:p>
        </w:tc>
        <w:tc>
          <w:tcPr>
            <w:tcW w:w="3561" w:type="dxa"/>
            <w:vAlign w:val="center"/>
          </w:tcPr>
          <w:p w14:paraId="6AC78B5A" w14:textId="77777777" w:rsidR="009E7100" w:rsidRPr="0058166F" w:rsidRDefault="009E7100" w:rsidP="001C1ADF">
            <w:pPr>
              <w:rPr>
                <w:b/>
                <w:sz w:val="32"/>
                <w:szCs w:val="32"/>
                <w:u w:val="single"/>
              </w:rPr>
            </w:pPr>
          </w:p>
        </w:tc>
      </w:tr>
      <w:tr w:rsidR="004E73AC" w14:paraId="5BF11C63" w14:textId="77777777" w:rsidTr="004E73AC">
        <w:tc>
          <w:tcPr>
            <w:tcW w:w="738" w:type="dxa"/>
            <w:vMerge w:val="restart"/>
            <w:vAlign w:val="center"/>
          </w:tcPr>
          <w:p w14:paraId="3BF24160" w14:textId="77777777" w:rsidR="004E73AC" w:rsidRDefault="004E73AC" w:rsidP="001C1ADF">
            <w:r>
              <w:t>Start</w:t>
            </w:r>
          </w:p>
        </w:tc>
        <w:tc>
          <w:tcPr>
            <w:tcW w:w="270" w:type="dxa"/>
            <w:vMerge w:val="restart"/>
            <w:vAlign w:val="center"/>
          </w:tcPr>
          <w:p w14:paraId="57C2C2DC" w14:textId="77777777" w:rsidR="004E73AC" w:rsidRDefault="004E73AC" w:rsidP="001C1ADF">
            <w:r>
              <w:t>:</w:t>
            </w:r>
          </w:p>
        </w:tc>
        <w:tc>
          <w:tcPr>
            <w:tcW w:w="720" w:type="dxa"/>
            <w:vAlign w:val="center"/>
          </w:tcPr>
          <w:p w14:paraId="65BA5A98" w14:textId="77777777" w:rsidR="004E73AC" w:rsidRDefault="004E73AC" w:rsidP="001C1ADF">
            <w:r>
              <w:t>Date</w:t>
            </w:r>
          </w:p>
        </w:tc>
        <w:tc>
          <w:tcPr>
            <w:tcW w:w="270" w:type="dxa"/>
            <w:vAlign w:val="center"/>
          </w:tcPr>
          <w:p w14:paraId="39326FE8" w14:textId="77777777" w:rsidR="004E73AC" w:rsidRDefault="004E73AC" w:rsidP="001C1ADF">
            <w:r>
              <w:t>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14:paraId="5EFBE654" w14:textId="77777777" w:rsidR="004E73AC" w:rsidRDefault="004E73AC" w:rsidP="001C1ADF"/>
        </w:tc>
        <w:tc>
          <w:tcPr>
            <w:tcW w:w="746" w:type="dxa"/>
            <w:gridSpan w:val="3"/>
            <w:vAlign w:val="center"/>
          </w:tcPr>
          <w:p w14:paraId="00C01690" w14:textId="77777777" w:rsidR="004E73AC" w:rsidRDefault="004E73AC" w:rsidP="001C1ADF"/>
        </w:tc>
        <w:tc>
          <w:tcPr>
            <w:tcW w:w="1204" w:type="dxa"/>
            <w:vAlign w:val="center"/>
          </w:tcPr>
          <w:p w14:paraId="642E30F5" w14:textId="77777777" w:rsidR="004E73AC" w:rsidRDefault="004E73AC" w:rsidP="001C1ADF"/>
        </w:tc>
        <w:tc>
          <w:tcPr>
            <w:tcW w:w="1204" w:type="dxa"/>
            <w:vAlign w:val="center"/>
          </w:tcPr>
          <w:p w14:paraId="5B190C02" w14:textId="77777777" w:rsidR="004E73AC" w:rsidRDefault="004E73AC" w:rsidP="001C1ADF"/>
        </w:tc>
        <w:tc>
          <w:tcPr>
            <w:tcW w:w="3561" w:type="dxa"/>
            <w:vAlign w:val="center"/>
          </w:tcPr>
          <w:p w14:paraId="6AEE8855" w14:textId="77777777" w:rsidR="004E73AC" w:rsidRPr="001C1ADF" w:rsidRDefault="004E73AC" w:rsidP="001C1ADF">
            <w:pPr>
              <w:rPr>
                <w:b/>
                <w:u w:val="single"/>
              </w:rPr>
            </w:pPr>
          </w:p>
        </w:tc>
      </w:tr>
      <w:tr w:rsidR="004E73AC" w14:paraId="53B02D7E" w14:textId="77777777" w:rsidTr="004E73AC">
        <w:trPr>
          <w:trHeight w:val="274"/>
        </w:trPr>
        <w:tc>
          <w:tcPr>
            <w:tcW w:w="738" w:type="dxa"/>
            <w:vMerge/>
            <w:vAlign w:val="center"/>
          </w:tcPr>
          <w:p w14:paraId="4BDAF761" w14:textId="77777777" w:rsidR="004E73AC" w:rsidRDefault="004E73AC" w:rsidP="001C1ADF"/>
        </w:tc>
        <w:tc>
          <w:tcPr>
            <w:tcW w:w="270" w:type="dxa"/>
            <w:vMerge/>
            <w:vAlign w:val="center"/>
          </w:tcPr>
          <w:p w14:paraId="2A510FEB" w14:textId="77777777" w:rsidR="004E73AC" w:rsidRDefault="004E73AC" w:rsidP="001C1ADF"/>
        </w:tc>
        <w:tc>
          <w:tcPr>
            <w:tcW w:w="720" w:type="dxa"/>
            <w:vAlign w:val="center"/>
          </w:tcPr>
          <w:p w14:paraId="02DC6F62" w14:textId="77777777" w:rsidR="004E73AC" w:rsidRDefault="004E73AC" w:rsidP="001C1ADF">
            <w:r>
              <w:t xml:space="preserve">Time </w:t>
            </w:r>
          </w:p>
        </w:tc>
        <w:tc>
          <w:tcPr>
            <w:tcW w:w="270" w:type="dxa"/>
            <w:vAlign w:val="center"/>
          </w:tcPr>
          <w:p w14:paraId="5DA9C13D" w14:textId="77777777" w:rsidR="004E73AC" w:rsidRDefault="004E73AC" w:rsidP="001C1ADF">
            <w:r>
              <w:t>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14:paraId="54673BAB" w14:textId="77777777" w:rsidR="004E73AC" w:rsidRDefault="004E73AC" w:rsidP="001C1ADF"/>
        </w:tc>
        <w:tc>
          <w:tcPr>
            <w:tcW w:w="746" w:type="dxa"/>
            <w:gridSpan w:val="3"/>
            <w:vAlign w:val="center"/>
          </w:tcPr>
          <w:p w14:paraId="1768FF4B" w14:textId="77777777" w:rsidR="004E73AC" w:rsidRDefault="004E73AC" w:rsidP="001C1ADF"/>
        </w:tc>
        <w:tc>
          <w:tcPr>
            <w:tcW w:w="1204" w:type="dxa"/>
            <w:vAlign w:val="center"/>
          </w:tcPr>
          <w:p w14:paraId="32169080" w14:textId="77777777" w:rsidR="004E73AC" w:rsidRDefault="004E73AC" w:rsidP="001C1ADF"/>
        </w:tc>
        <w:tc>
          <w:tcPr>
            <w:tcW w:w="1204" w:type="dxa"/>
            <w:vAlign w:val="center"/>
          </w:tcPr>
          <w:p w14:paraId="26B25771" w14:textId="77777777" w:rsidR="004E73AC" w:rsidRDefault="004E73AC" w:rsidP="001C1ADF"/>
        </w:tc>
        <w:tc>
          <w:tcPr>
            <w:tcW w:w="3561" w:type="dxa"/>
            <w:vAlign w:val="center"/>
          </w:tcPr>
          <w:p w14:paraId="22D154D5" w14:textId="77777777" w:rsidR="004E73AC" w:rsidRPr="001C1ADF" w:rsidRDefault="004E73AC" w:rsidP="001C1ADF">
            <w:pPr>
              <w:rPr>
                <w:b/>
                <w:u w:val="single"/>
              </w:rPr>
            </w:pPr>
          </w:p>
        </w:tc>
      </w:tr>
      <w:tr w:rsidR="00C7517D" w:rsidRPr="0058166F" w14:paraId="084F564D" w14:textId="77777777" w:rsidTr="004E73AC">
        <w:trPr>
          <w:trHeight w:val="20"/>
        </w:trPr>
        <w:tc>
          <w:tcPr>
            <w:tcW w:w="10783" w:type="dxa"/>
            <w:gridSpan w:val="12"/>
            <w:vAlign w:val="center"/>
          </w:tcPr>
          <w:p w14:paraId="28CE2ADE" w14:textId="77777777" w:rsidR="00C7517D" w:rsidRPr="004E73AC" w:rsidRDefault="00C7517D" w:rsidP="001C1ADF">
            <w:pPr>
              <w:rPr>
                <w:b/>
                <w:sz w:val="12"/>
                <w:szCs w:val="32"/>
                <w:u w:val="single"/>
              </w:rPr>
            </w:pPr>
          </w:p>
        </w:tc>
      </w:tr>
      <w:tr w:rsidR="004E73AC" w14:paraId="6FB93C45" w14:textId="77777777" w:rsidTr="004E73AC">
        <w:tc>
          <w:tcPr>
            <w:tcW w:w="738" w:type="dxa"/>
            <w:vMerge w:val="restart"/>
            <w:vAlign w:val="center"/>
          </w:tcPr>
          <w:p w14:paraId="66AE7EAB" w14:textId="77777777" w:rsidR="004E73AC" w:rsidRDefault="004E73AC" w:rsidP="001C1ADF">
            <w:r>
              <w:t>End</w:t>
            </w:r>
          </w:p>
        </w:tc>
        <w:tc>
          <w:tcPr>
            <w:tcW w:w="270" w:type="dxa"/>
            <w:vMerge w:val="restart"/>
            <w:vAlign w:val="center"/>
          </w:tcPr>
          <w:p w14:paraId="4F3E56E3" w14:textId="77777777" w:rsidR="004E73AC" w:rsidRDefault="004E73AC" w:rsidP="001C1ADF">
            <w:r>
              <w:t>:</w:t>
            </w:r>
          </w:p>
        </w:tc>
        <w:tc>
          <w:tcPr>
            <w:tcW w:w="720" w:type="dxa"/>
            <w:vAlign w:val="center"/>
          </w:tcPr>
          <w:p w14:paraId="25982A78" w14:textId="77777777" w:rsidR="004E73AC" w:rsidRDefault="004E73AC" w:rsidP="001C1ADF">
            <w:r>
              <w:t>Date</w:t>
            </w:r>
          </w:p>
        </w:tc>
        <w:tc>
          <w:tcPr>
            <w:tcW w:w="270" w:type="dxa"/>
            <w:vAlign w:val="center"/>
          </w:tcPr>
          <w:p w14:paraId="59A1F590" w14:textId="77777777" w:rsidR="004E73AC" w:rsidRDefault="004E73AC" w:rsidP="001C1ADF">
            <w:r>
              <w:t>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14:paraId="35568974" w14:textId="77777777" w:rsidR="004E73AC" w:rsidRDefault="004E73AC" w:rsidP="001C1ADF"/>
        </w:tc>
        <w:tc>
          <w:tcPr>
            <w:tcW w:w="746" w:type="dxa"/>
            <w:gridSpan w:val="3"/>
            <w:vAlign w:val="center"/>
          </w:tcPr>
          <w:p w14:paraId="53E3EF72" w14:textId="77777777" w:rsidR="004E73AC" w:rsidRDefault="004E73AC" w:rsidP="001C1ADF"/>
        </w:tc>
        <w:tc>
          <w:tcPr>
            <w:tcW w:w="1204" w:type="dxa"/>
            <w:vAlign w:val="center"/>
          </w:tcPr>
          <w:p w14:paraId="6A65CD1E" w14:textId="77777777" w:rsidR="004E73AC" w:rsidRDefault="004E73AC" w:rsidP="001C1ADF"/>
        </w:tc>
        <w:tc>
          <w:tcPr>
            <w:tcW w:w="1204" w:type="dxa"/>
            <w:vAlign w:val="center"/>
          </w:tcPr>
          <w:p w14:paraId="5E7AD688" w14:textId="77777777" w:rsidR="004E73AC" w:rsidRDefault="004E73AC" w:rsidP="001C1ADF"/>
        </w:tc>
        <w:tc>
          <w:tcPr>
            <w:tcW w:w="3561" w:type="dxa"/>
            <w:vAlign w:val="center"/>
          </w:tcPr>
          <w:p w14:paraId="2985090F" w14:textId="77777777" w:rsidR="004E73AC" w:rsidRPr="001C1ADF" w:rsidRDefault="004E73AC" w:rsidP="001C1ADF">
            <w:pPr>
              <w:rPr>
                <w:b/>
                <w:u w:val="single"/>
              </w:rPr>
            </w:pPr>
          </w:p>
        </w:tc>
      </w:tr>
      <w:tr w:rsidR="004E73AC" w14:paraId="010B5C67" w14:textId="77777777" w:rsidTr="004E73AC">
        <w:tc>
          <w:tcPr>
            <w:tcW w:w="738" w:type="dxa"/>
            <w:vMerge/>
            <w:vAlign w:val="center"/>
          </w:tcPr>
          <w:p w14:paraId="304A0945" w14:textId="77777777" w:rsidR="004E73AC" w:rsidRDefault="004E73AC" w:rsidP="001C1ADF"/>
        </w:tc>
        <w:tc>
          <w:tcPr>
            <w:tcW w:w="270" w:type="dxa"/>
            <w:vMerge/>
            <w:vAlign w:val="center"/>
          </w:tcPr>
          <w:p w14:paraId="23526C9E" w14:textId="77777777" w:rsidR="004E73AC" w:rsidRDefault="004E73AC" w:rsidP="001C1ADF"/>
        </w:tc>
        <w:tc>
          <w:tcPr>
            <w:tcW w:w="720" w:type="dxa"/>
            <w:vAlign w:val="center"/>
          </w:tcPr>
          <w:p w14:paraId="2C1DA6FE" w14:textId="77777777" w:rsidR="004E73AC" w:rsidRDefault="004E73AC" w:rsidP="001C1ADF">
            <w:r>
              <w:t>Time</w:t>
            </w:r>
          </w:p>
        </w:tc>
        <w:tc>
          <w:tcPr>
            <w:tcW w:w="270" w:type="dxa"/>
            <w:vAlign w:val="center"/>
          </w:tcPr>
          <w:p w14:paraId="089C1D97" w14:textId="77777777" w:rsidR="004E73AC" w:rsidRDefault="004E73AC" w:rsidP="001C1ADF">
            <w:r>
              <w:t>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14:paraId="6827EFFC" w14:textId="77777777" w:rsidR="004E73AC" w:rsidRDefault="004E73AC" w:rsidP="001C1ADF"/>
        </w:tc>
        <w:tc>
          <w:tcPr>
            <w:tcW w:w="746" w:type="dxa"/>
            <w:gridSpan w:val="3"/>
            <w:vAlign w:val="center"/>
          </w:tcPr>
          <w:p w14:paraId="5F2E9759" w14:textId="77777777" w:rsidR="004E73AC" w:rsidRDefault="004E73AC" w:rsidP="001C1ADF"/>
        </w:tc>
        <w:tc>
          <w:tcPr>
            <w:tcW w:w="1204" w:type="dxa"/>
            <w:vAlign w:val="center"/>
          </w:tcPr>
          <w:p w14:paraId="19711464" w14:textId="77777777" w:rsidR="004E73AC" w:rsidRDefault="004E73AC" w:rsidP="001C1ADF"/>
        </w:tc>
        <w:tc>
          <w:tcPr>
            <w:tcW w:w="1204" w:type="dxa"/>
            <w:vAlign w:val="center"/>
          </w:tcPr>
          <w:p w14:paraId="2227F8C0" w14:textId="77777777" w:rsidR="004E73AC" w:rsidRDefault="004E73AC" w:rsidP="001C1ADF"/>
        </w:tc>
        <w:tc>
          <w:tcPr>
            <w:tcW w:w="3561" w:type="dxa"/>
            <w:vAlign w:val="center"/>
          </w:tcPr>
          <w:p w14:paraId="727EAEF8" w14:textId="77777777" w:rsidR="004E73AC" w:rsidRPr="001C1ADF" w:rsidRDefault="004E73AC" w:rsidP="001C1ADF">
            <w:pPr>
              <w:rPr>
                <w:b/>
                <w:u w:val="single"/>
              </w:rPr>
            </w:pPr>
          </w:p>
        </w:tc>
      </w:tr>
    </w:tbl>
    <w:p w14:paraId="2BE49C15" w14:textId="77777777" w:rsidR="00867ED0" w:rsidRDefault="00867ED0" w:rsidP="004E73AC"/>
    <w:sectPr w:rsidR="00867ED0" w:rsidSect="00957CC3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attachedTemplate r:id="rId1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84688"/>
    <w:rsid w:val="00043561"/>
    <w:rsid w:val="000E58C5"/>
    <w:rsid w:val="001432F9"/>
    <w:rsid w:val="001650FE"/>
    <w:rsid w:val="001C1ADF"/>
    <w:rsid w:val="001E6CF4"/>
    <w:rsid w:val="002014F8"/>
    <w:rsid w:val="002E7B9D"/>
    <w:rsid w:val="003048BD"/>
    <w:rsid w:val="003B1E05"/>
    <w:rsid w:val="003E3A5A"/>
    <w:rsid w:val="003F07A4"/>
    <w:rsid w:val="004C7434"/>
    <w:rsid w:val="004E73AC"/>
    <w:rsid w:val="00524960"/>
    <w:rsid w:val="00557D2D"/>
    <w:rsid w:val="0058166F"/>
    <w:rsid w:val="006E1A91"/>
    <w:rsid w:val="00867ED0"/>
    <w:rsid w:val="008B2793"/>
    <w:rsid w:val="008B5DEA"/>
    <w:rsid w:val="008B718E"/>
    <w:rsid w:val="00957CC3"/>
    <w:rsid w:val="009E7100"/>
    <w:rsid w:val="00A00F09"/>
    <w:rsid w:val="00A33FC5"/>
    <w:rsid w:val="00A400B1"/>
    <w:rsid w:val="00B84688"/>
    <w:rsid w:val="00B936C3"/>
    <w:rsid w:val="00BA4C19"/>
    <w:rsid w:val="00C0288F"/>
    <w:rsid w:val="00C7517D"/>
    <w:rsid w:val="00D04277"/>
    <w:rsid w:val="00D07654"/>
    <w:rsid w:val="00D10CCC"/>
    <w:rsid w:val="00D21FBA"/>
    <w:rsid w:val="00DF3B8C"/>
    <w:rsid w:val="00E558B9"/>
    <w:rsid w:val="00EB0F95"/>
    <w:rsid w:val="00FA4F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BF9B2"/>
  <w15:docId w15:val="{63D0B0D7-4CD7-4382-AE18-FE9714798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7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0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-pitts\Documents\prepack\templates\Work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73943-9B5F-41F9-9D72-33B98C9F0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Worksheet.dotx</Template>
  <TotalTime>11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g-pitts</dc:creator>
  <cp:lastModifiedBy>Ahmad Fetre Mohammad Zime</cp:lastModifiedBy>
  <cp:revision>2</cp:revision>
  <dcterms:created xsi:type="dcterms:W3CDTF">2025-11-17T21:32:00Z</dcterms:created>
  <dcterms:modified xsi:type="dcterms:W3CDTF">2025-11-18T12:57:00Z</dcterms:modified>
</cp:coreProperties>
</file>